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AEFE" w14:textId="77777777" w:rsidR="009E5D3C" w:rsidRDefault="009E5D3C" w:rsidP="009223D4"/>
    <w:p w14:paraId="4BD8FBEC" w14:textId="77777777" w:rsidR="009223D4" w:rsidRPr="009223D4" w:rsidRDefault="009223D4" w:rsidP="009223D4"/>
    <w:p w14:paraId="11097C77" w14:textId="62EAB687" w:rsidR="00EE01F1" w:rsidRDefault="00EE01F1" w:rsidP="009223D4">
      <w:pPr>
        <w:pStyle w:val="Ttulo1"/>
        <w:rPr>
          <w:b/>
          <w:bCs/>
          <w:color w:val="auto"/>
        </w:rPr>
      </w:pPr>
      <w:r>
        <w:rPr>
          <w:b/>
          <w:bCs/>
          <w:color w:val="auto"/>
        </w:rPr>
        <w:t>SISTEMA AAPOS OFICINA ANTIGUA</w:t>
      </w:r>
    </w:p>
    <w:p w14:paraId="00EF2184" w14:textId="65DE0242" w:rsidR="009223D4" w:rsidRPr="00EE01F1" w:rsidRDefault="005E620F" w:rsidP="00EE01F1">
      <w:pPr>
        <w:pStyle w:val="Ttulo2"/>
        <w:rPr>
          <w:color w:val="auto"/>
        </w:rPr>
      </w:pPr>
      <w:r w:rsidRPr="00EE01F1">
        <w:rPr>
          <w:color w:val="auto"/>
        </w:rPr>
        <w:t>Manual de Ingreso de Donaciones</w:t>
      </w:r>
    </w:p>
    <w:p w14:paraId="2C7D4D58" w14:textId="72DA3410" w:rsidR="005E620F" w:rsidRDefault="00EE01F1" w:rsidP="005E620F">
      <w:r w:rsidRPr="00EE01F1">
        <w:rPr>
          <w:b/>
          <w:bCs/>
        </w:rPr>
        <w:t>Sitio web:</w:t>
      </w:r>
      <w:r w:rsidRPr="00EE01F1">
        <w:t xml:space="preserve"> </w:t>
      </w:r>
      <w:hyperlink r:id="rId7" w:history="1">
        <w:proofErr w:type="spellStart"/>
        <w:proofErr w:type="gramStart"/>
        <w:r w:rsidRPr="00EE01F1">
          <w:rPr>
            <w:rStyle w:val="Hipervnculo"/>
          </w:rPr>
          <w:t>aapos.site</w:t>
        </w:r>
        <w:proofErr w:type="spellEnd"/>
        <w:proofErr w:type="gramEnd"/>
      </w:hyperlink>
      <w:r w:rsidRPr="00EE01F1">
        <w:br/>
      </w:r>
      <w:r>
        <w:rPr>
          <w:b/>
          <w:bCs/>
        </w:rPr>
        <w:t xml:space="preserve">1. </w:t>
      </w:r>
      <w:r w:rsidRPr="00EE01F1">
        <w:rPr>
          <w:b/>
          <w:bCs/>
        </w:rPr>
        <w:t>Página de acceso al sistema:</w:t>
      </w:r>
      <w:r w:rsidRPr="00EE01F1">
        <w:t xml:space="preserve"> El ingreso se realiza utilizando las credenciales previamente proporcionadas por el administrador.</w:t>
      </w:r>
    </w:p>
    <w:p w14:paraId="30D057CD" w14:textId="24CD0CF9" w:rsidR="005E620F" w:rsidRDefault="00EE01F1" w:rsidP="005E620F">
      <w:r>
        <w:rPr>
          <w:noProof/>
        </w:rPr>
        <w:drawing>
          <wp:anchor distT="0" distB="0" distL="114300" distR="114300" simplePos="0" relativeHeight="251661312" behindDoc="0" locked="0" layoutInCell="1" allowOverlap="1" wp14:anchorId="267DFF41" wp14:editId="2221E85D">
            <wp:simplePos x="0" y="0"/>
            <wp:positionH relativeFrom="column">
              <wp:posOffset>-28906</wp:posOffset>
            </wp:positionH>
            <wp:positionV relativeFrom="paragraph">
              <wp:posOffset>74655</wp:posOffset>
            </wp:positionV>
            <wp:extent cx="5612130" cy="4067810"/>
            <wp:effectExtent l="0" t="0" r="7620" b="8890"/>
            <wp:wrapNone/>
            <wp:docPr id="7379160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16005" name="Imagen 1" descr="Interfaz de usuario gráfica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82B49B" w14:textId="1204E51B" w:rsidR="005E620F" w:rsidRDefault="005E620F" w:rsidP="005E620F"/>
    <w:p w14:paraId="54ECE7F4" w14:textId="1E08B136" w:rsidR="005E620F" w:rsidRDefault="005E620F" w:rsidP="005E620F"/>
    <w:p w14:paraId="3E7DCB50" w14:textId="6B89C095" w:rsidR="005E620F" w:rsidRDefault="005E620F" w:rsidP="005E620F"/>
    <w:p w14:paraId="630F5276" w14:textId="34C120C9" w:rsidR="005E620F" w:rsidRDefault="005E620F" w:rsidP="005E620F"/>
    <w:p w14:paraId="422EB95B" w14:textId="77777777" w:rsidR="005E620F" w:rsidRDefault="005E620F" w:rsidP="005E620F"/>
    <w:p w14:paraId="60074461" w14:textId="77777777" w:rsidR="005E620F" w:rsidRDefault="005E620F" w:rsidP="005E620F"/>
    <w:p w14:paraId="048EA114" w14:textId="77777777" w:rsidR="005E620F" w:rsidRDefault="005E620F" w:rsidP="005E620F"/>
    <w:p w14:paraId="43EEA006" w14:textId="77777777" w:rsidR="005E620F" w:rsidRDefault="005E620F" w:rsidP="005E620F"/>
    <w:p w14:paraId="5B94F6A9" w14:textId="77777777" w:rsidR="005E620F" w:rsidRDefault="005E620F" w:rsidP="005E620F"/>
    <w:p w14:paraId="0FD8FB97" w14:textId="77777777" w:rsidR="005E620F" w:rsidRDefault="005E620F" w:rsidP="005E620F"/>
    <w:p w14:paraId="1ED39161" w14:textId="490E90DD" w:rsidR="005E620F" w:rsidRDefault="005E620F" w:rsidP="005E620F"/>
    <w:p w14:paraId="157213E5" w14:textId="77777777" w:rsidR="005E620F" w:rsidRDefault="005E620F" w:rsidP="005E620F"/>
    <w:p w14:paraId="3336BC1A" w14:textId="77777777" w:rsidR="005E620F" w:rsidRDefault="005E620F" w:rsidP="005E620F"/>
    <w:p w14:paraId="4E278E62" w14:textId="77777777" w:rsidR="005E620F" w:rsidRDefault="005E620F" w:rsidP="005E620F"/>
    <w:p w14:paraId="71FB2BF3" w14:textId="3778F556" w:rsidR="005E620F" w:rsidRDefault="00EE01F1" w:rsidP="005E620F">
      <w:r>
        <w:rPr>
          <w:b/>
          <w:bCs/>
        </w:rPr>
        <w:t xml:space="preserve">2. </w:t>
      </w:r>
      <w:proofErr w:type="spellStart"/>
      <w:r w:rsidRPr="00EE01F1">
        <w:rPr>
          <w:b/>
          <w:bCs/>
        </w:rPr>
        <w:t>Dashboard</w:t>
      </w:r>
      <w:proofErr w:type="spellEnd"/>
      <w:r w:rsidRPr="00EE01F1">
        <w:rPr>
          <w:b/>
          <w:bCs/>
        </w:rPr>
        <w:t xml:space="preserve"> principal:</w:t>
      </w:r>
      <w:r w:rsidRPr="00EE01F1">
        <w:t xml:space="preserve"> Presenta un resumen actualizado de las donaciones registradas hasta la fecha.</w:t>
      </w:r>
    </w:p>
    <w:p w14:paraId="4FD472B2" w14:textId="5E1EFD08" w:rsidR="005E620F" w:rsidRDefault="00EE01F1" w:rsidP="005E620F">
      <w:r>
        <w:rPr>
          <w:noProof/>
        </w:rPr>
        <w:drawing>
          <wp:anchor distT="0" distB="0" distL="114300" distR="114300" simplePos="0" relativeHeight="251660288" behindDoc="0" locked="0" layoutInCell="1" allowOverlap="1" wp14:anchorId="0DE55DB6" wp14:editId="5C37ED66">
            <wp:simplePos x="0" y="0"/>
            <wp:positionH relativeFrom="column">
              <wp:posOffset>-68077</wp:posOffset>
            </wp:positionH>
            <wp:positionV relativeFrom="paragraph">
              <wp:posOffset>35455</wp:posOffset>
            </wp:positionV>
            <wp:extent cx="5612130" cy="3001010"/>
            <wp:effectExtent l="0" t="0" r="7620" b="8890"/>
            <wp:wrapNone/>
            <wp:docPr id="87911452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14523" name="Imagen 1" descr="Captura de pantalla de un celular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0145EC" w14:textId="1AF2EEEF" w:rsidR="005E620F" w:rsidRDefault="005E620F" w:rsidP="005E620F"/>
    <w:p w14:paraId="05306DFF" w14:textId="77777777" w:rsidR="005E620F" w:rsidRDefault="005E620F" w:rsidP="005E620F"/>
    <w:p w14:paraId="2F411E70" w14:textId="77777777" w:rsidR="005E620F" w:rsidRDefault="005E620F" w:rsidP="005E620F"/>
    <w:p w14:paraId="65FEA557" w14:textId="77777777" w:rsidR="005E620F" w:rsidRDefault="005E620F" w:rsidP="005E620F"/>
    <w:p w14:paraId="7D2B51BC" w14:textId="6A731D1B" w:rsidR="005E620F" w:rsidRDefault="005E620F" w:rsidP="005E620F"/>
    <w:p w14:paraId="46109963" w14:textId="77777777" w:rsidR="005E620F" w:rsidRDefault="005E620F" w:rsidP="005E620F"/>
    <w:p w14:paraId="78EFB581" w14:textId="3BD93444" w:rsidR="005E620F" w:rsidRDefault="005E620F" w:rsidP="005E620F"/>
    <w:p w14:paraId="367C8760" w14:textId="5217FC67" w:rsidR="005E620F" w:rsidRDefault="005E620F" w:rsidP="005E620F"/>
    <w:p w14:paraId="70EA17B1" w14:textId="34DC29E6" w:rsidR="005E620F" w:rsidRDefault="005E620F" w:rsidP="005E620F"/>
    <w:p w14:paraId="7732E58B" w14:textId="56B46653" w:rsidR="005E620F" w:rsidRDefault="005E620F" w:rsidP="005E620F"/>
    <w:p w14:paraId="025205F2" w14:textId="149C0B25" w:rsidR="005E620F" w:rsidRDefault="005E620F" w:rsidP="005E620F"/>
    <w:p w14:paraId="5C756CB0" w14:textId="38849CAF" w:rsidR="005E620F" w:rsidRDefault="005E620F" w:rsidP="005E620F"/>
    <w:p w14:paraId="2CB64C73" w14:textId="77777777" w:rsidR="005E620F" w:rsidRDefault="005E620F" w:rsidP="005E620F"/>
    <w:p w14:paraId="51AFE918" w14:textId="77777777" w:rsidR="005E620F" w:rsidRDefault="005E620F" w:rsidP="005E620F"/>
    <w:p w14:paraId="3D24585A" w14:textId="77777777" w:rsidR="005E620F" w:rsidRDefault="005E620F" w:rsidP="005E620F"/>
    <w:p w14:paraId="58376F20" w14:textId="2D8FFEC8" w:rsidR="005E620F" w:rsidRDefault="005E620F" w:rsidP="005E620F"/>
    <w:p w14:paraId="12420A9A" w14:textId="77777777" w:rsidR="005E620F" w:rsidRDefault="005E620F" w:rsidP="005E620F"/>
    <w:p w14:paraId="4968677C" w14:textId="73EA73F3" w:rsidR="005E620F" w:rsidRDefault="00EE01F1" w:rsidP="005E620F">
      <w:r>
        <w:rPr>
          <w:b/>
          <w:bCs/>
        </w:rPr>
        <w:t xml:space="preserve">3. </w:t>
      </w:r>
      <w:r w:rsidRPr="00EE01F1">
        <w:rPr>
          <w:b/>
          <w:bCs/>
        </w:rPr>
        <w:t>Registro de donaciones:</w:t>
      </w:r>
      <w:r w:rsidRPr="00EE01F1">
        <w:t xml:space="preserve"> Muestra el resumen de las donaciones registradas y permite la creación, edición y registro de nuevas donaciones.</w:t>
      </w:r>
    </w:p>
    <w:p w14:paraId="2F145519" w14:textId="4292D90C" w:rsidR="005E620F" w:rsidRDefault="00EE01F1" w:rsidP="005E620F">
      <w:r>
        <w:rPr>
          <w:noProof/>
        </w:rPr>
        <w:drawing>
          <wp:anchor distT="0" distB="0" distL="114300" distR="114300" simplePos="0" relativeHeight="251662336" behindDoc="0" locked="0" layoutInCell="1" allowOverlap="1" wp14:anchorId="3266514E" wp14:editId="595A7FC1">
            <wp:simplePos x="0" y="0"/>
            <wp:positionH relativeFrom="column">
              <wp:posOffset>-72258</wp:posOffset>
            </wp:positionH>
            <wp:positionV relativeFrom="paragraph">
              <wp:posOffset>29757</wp:posOffset>
            </wp:positionV>
            <wp:extent cx="5612130" cy="2854325"/>
            <wp:effectExtent l="0" t="0" r="7620" b="3175"/>
            <wp:wrapNone/>
            <wp:docPr id="139817476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74766" name="Imagen 1" descr="Captura de pantalla de computador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3DB56C" w14:textId="77777777" w:rsidR="005E620F" w:rsidRDefault="005E620F" w:rsidP="005E620F"/>
    <w:p w14:paraId="4B4E405C" w14:textId="77777777" w:rsidR="005E620F" w:rsidRDefault="005E620F" w:rsidP="005E620F"/>
    <w:p w14:paraId="101616F4" w14:textId="77777777" w:rsidR="005E620F" w:rsidRDefault="005E620F" w:rsidP="005E620F"/>
    <w:p w14:paraId="23C9FFE9" w14:textId="77777777" w:rsidR="005E620F" w:rsidRDefault="005E620F" w:rsidP="005E620F"/>
    <w:p w14:paraId="0CC744BC" w14:textId="77777777" w:rsidR="005E620F" w:rsidRDefault="005E620F" w:rsidP="005E620F"/>
    <w:p w14:paraId="6A811337" w14:textId="77777777" w:rsidR="005E620F" w:rsidRDefault="005E620F" w:rsidP="005E620F"/>
    <w:p w14:paraId="2B59678E" w14:textId="77777777" w:rsidR="005E620F" w:rsidRDefault="005E620F" w:rsidP="005E620F"/>
    <w:p w14:paraId="6AB182C0" w14:textId="77777777" w:rsidR="005E620F" w:rsidRDefault="005E620F" w:rsidP="005E620F"/>
    <w:p w14:paraId="7A6B6289" w14:textId="77777777" w:rsidR="005E620F" w:rsidRDefault="005E620F" w:rsidP="005E620F"/>
    <w:p w14:paraId="759B0D9D" w14:textId="026800A0" w:rsidR="005E620F" w:rsidRDefault="005E620F" w:rsidP="005E620F"/>
    <w:p w14:paraId="63347314" w14:textId="1B16FD11" w:rsidR="005E620F" w:rsidRDefault="00EE01F1" w:rsidP="005E620F">
      <w:r>
        <w:t xml:space="preserve">4. </w:t>
      </w:r>
      <w:r w:rsidRPr="00EE01F1">
        <w:rPr>
          <w:b/>
          <w:bCs/>
        </w:rPr>
        <w:t>Formulario de ingreso de donaciones:</w:t>
      </w:r>
      <w:r w:rsidRPr="00EE01F1">
        <w:t xml:space="preserve"> Permite registrar la información correspondiente a las donaciones recibidas.</w:t>
      </w:r>
    </w:p>
    <w:p w14:paraId="371D7AF4" w14:textId="015AAD91" w:rsidR="005E620F" w:rsidRDefault="005E620F" w:rsidP="005E620F"/>
    <w:p w14:paraId="5D0BFA23" w14:textId="5BF72414" w:rsidR="005E620F" w:rsidRDefault="0096313A" w:rsidP="005E620F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984C7D" wp14:editId="3330083B">
                <wp:simplePos x="0" y="0"/>
                <wp:positionH relativeFrom="column">
                  <wp:posOffset>1364515</wp:posOffset>
                </wp:positionH>
                <wp:positionV relativeFrom="paragraph">
                  <wp:posOffset>80778</wp:posOffset>
                </wp:positionV>
                <wp:extent cx="3099459" cy="4512623"/>
                <wp:effectExtent l="0" t="0" r="5715" b="2540"/>
                <wp:wrapNone/>
                <wp:docPr id="1542413186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9459" cy="4512623"/>
                          <a:chOff x="0" y="0"/>
                          <a:chExt cx="4689475" cy="6139853"/>
                        </a:xfrm>
                      </wpg:grpSpPr>
                      <pic:pic xmlns:pic="http://schemas.openxmlformats.org/drawingml/2006/picture">
                        <pic:nvPicPr>
                          <pic:cNvPr id="1618431665" name="Imagen 1" descr="Captura de pantalla de computador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0740" cy="255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443094" name="Imagen 1" descr="Interfaz de usuario gráfica, Sitio web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34018"/>
                            <a:ext cx="4689475" cy="3505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4F9661" id="Grupo 1" o:spid="_x0000_s1026" style="position:absolute;margin-left:107.45pt;margin-top:6.35pt;width:244.05pt;height:355.3pt;z-index:251659264;mso-width-relative:margin;mso-height-relative:margin" coordsize="46894,61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alt="Captura de pantalla de computadora&#10;&#10;El contenido generado por IA puede ser incorrecto." style="position:absolute;width:46507;height:25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">
                  <v:imagedata r:id="rId13" o:title="Captura de pantalla de computadora&#10;&#10;El contenido generado por IA puede ser incorrecto"/>
                </v:shape>
                <v:shape id="Imagen 1" o:spid="_x0000_s1028" type="#_x0000_t75" alt="Interfaz de usuario gráfica, Sitio web&#10;&#10;El contenido generado por IA puede ser incorrecto." style="position:absolute;top:26340;width:46894;height:35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">
                  <v:imagedata r:id="rId14" o:title="Interfaz de usuario gráfica, Sitio web&#10;&#10;El contenido generado por IA puede ser incorrecto"/>
                </v:shape>
              </v:group>
            </w:pict>
          </mc:Fallback>
        </mc:AlternateContent>
      </w:r>
    </w:p>
    <w:p w14:paraId="0C5525B1" w14:textId="405FC278" w:rsidR="005E620F" w:rsidRDefault="005E620F" w:rsidP="005E620F"/>
    <w:p w14:paraId="70958B44" w14:textId="56E26481" w:rsidR="005E620F" w:rsidRDefault="005E620F" w:rsidP="005E620F"/>
    <w:p w14:paraId="6247312C" w14:textId="1A71ACB9" w:rsidR="005E620F" w:rsidRDefault="005E620F" w:rsidP="005E620F"/>
    <w:p w14:paraId="1E5C7C13" w14:textId="1B664E6D" w:rsidR="005E620F" w:rsidRPr="005E620F" w:rsidRDefault="005E620F" w:rsidP="005E620F"/>
    <w:sectPr w:rsidR="005E620F" w:rsidRPr="005E620F" w:rsidSect="005E620F">
      <w:headerReference w:type="default" r:id="rId15"/>
      <w:footerReference w:type="default" r:id="rId16"/>
      <w:pgSz w:w="12240" w:h="20160" w:code="5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4CEF6" w14:textId="77777777" w:rsidR="00B335FD" w:rsidRDefault="00B335FD" w:rsidP="009223D4">
      <w:pPr>
        <w:spacing w:after="0" w:line="240" w:lineRule="auto"/>
      </w:pPr>
      <w:r>
        <w:separator/>
      </w:r>
    </w:p>
  </w:endnote>
  <w:endnote w:type="continuationSeparator" w:id="0">
    <w:p w14:paraId="15D9EB73" w14:textId="77777777" w:rsidR="00B335FD" w:rsidRDefault="00B335FD" w:rsidP="00922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0816B" w14:textId="5A1FC8D2" w:rsidR="005E620F" w:rsidRDefault="005E620F" w:rsidP="005E620F">
    <w:pPr>
      <w:pStyle w:val="Piedepgina"/>
      <w:jc w:val="right"/>
      <w:rPr>
        <w:lang w:val="es-GT"/>
      </w:rPr>
    </w:pPr>
    <w:r>
      <w:rPr>
        <w:lang w:val="es-GT"/>
      </w:rPr>
      <w:t>Ing. Aníbal Gómez</w:t>
    </w:r>
  </w:p>
  <w:p w14:paraId="5DB3EB30" w14:textId="35171257" w:rsidR="005E620F" w:rsidRDefault="005E620F" w:rsidP="005E620F">
    <w:pPr>
      <w:pStyle w:val="Piedepgina"/>
      <w:jc w:val="right"/>
      <w:rPr>
        <w:lang w:val="es-GT"/>
      </w:rPr>
    </w:pPr>
    <w:r>
      <w:rPr>
        <w:lang w:val="es-GT"/>
      </w:rPr>
      <w:t>Tel: 79312100 EXT. 190</w:t>
    </w:r>
  </w:p>
  <w:p w14:paraId="00862F12" w14:textId="4424ED2A" w:rsidR="005E620F" w:rsidRPr="005E620F" w:rsidRDefault="005E620F" w:rsidP="005E620F">
    <w:pPr>
      <w:pStyle w:val="Piedepgina"/>
      <w:jc w:val="right"/>
      <w:rPr>
        <w:lang w:val="es-GT"/>
      </w:rPr>
    </w:pPr>
    <w:r>
      <w:rPr>
        <w:lang w:val="es-GT"/>
      </w:rPr>
      <w:t>Equipo AAPOS Oficina Antigua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546F5" w14:textId="77777777" w:rsidR="00B335FD" w:rsidRDefault="00B335FD" w:rsidP="009223D4">
      <w:pPr>
        <w:spacing w:after="0" w:line="240" w:lineRule="auto"/>
      </w:pPr>
      <w:r>
        <w:separator/>
      </w:r>
    </w:p>
  </w:footnote>
  <w:footnote w:type="continuationSeparator" w:id="0">
    <w:p w14:paraId="6544E61A" w14:textId="77777777" w:rsidR="00B335FD" w:rsidRDefault="00B335FD" w:rsidP="00922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BC7D" w14:textId="77777777" w:rsidR="009223D4" w:rsidRDefault="009223D4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3A9DECF" wp14:editId="01092711">
          <wp:simplePos x="0" y="0"/>
          <wp:positionH relativeFrom="column">
            <wp:posOffset>-1121078</wp:posOffset>
          </wp:positionH>
          <wp:positionV relativeFrom="paragraph">
            <wp:posOffset>-449580</wp:posOffset>
          </wp:positionV>
          <wp:extent cx="7874758" cy="10149956"/>
          <wp:effectExtent l="0" t="0" r="0" b="3810"/>
          <wp:wrapNone/>
          <wp:docPr id="1223560210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9488671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4758" cy="10149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0F"/>
    <w:rsid w:val="00185441"/>
    <w:rsid w:val="00541105"/>
    <w:rsid w:val="005E620F"/>
    <w:rsid w:val="007C47C5"/>
    <w:rsid w:val="00896252"/>
    <w:rsid w:val="008C24C2"/>
    <w:rsid w:val="009223D4"/>
    <w:rsid w:val="0096313A"/>
    <w:rsid w:val="009E5D3C"/>
    <w:rsid w:val="00A97601"/>
    <w:rsid w:val="00B335FD"/>
    <w:rsid w:val="00B63E16"/>
    <w:rsid w:val="00C11D29"/>
    <w:rsid w:val="00D318C9"/>
    <w:rsid w:val="00DA565B"/>
    <w:rsid w:val="00EB6F09"/>
    <w:rsid w:val="00ED5015"/>
    <w:rsid w:val="00EE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FD574F"/>
  <w15:chartTrackingRefBased/>
  <w15:docId w15:val="{D51F11B1-B2C6-4B5C-808F-E9F977E8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2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3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3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3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3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3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3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3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3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3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3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3D4"/>
    <w:rPr>
      <w:b/>
      <w:bCs/>
      <w:smallCaps/>
      <w:color w:val="0F4761" w:themeColor="accent1" w:themeShade="BF"/>
      <w:spacing w:val="5"/>
    </w:rPr>
  </w:style>
  <w:style w:type="paragraph" w:styleId="Bibliografa">
    <w:name w:val="Bibliography"/>
    <w:basedOn w:val="Normal"/>
    <w:next w:val="Normal"/>
    <w:uiPriority w:val="37"/>
    <w:unhideWhenUsed/>
    <w:rsid w:val="009223D4"/>
  </w:style>
  <w:style w:type="paragraph" w:styleId="Encabezado">
    <w:name w:val="header"/>
    <w:basedOn w:val="Normal"/>
    <w:link w:val="EncabezadoCar"/>
    <w:uiPriority w:val="99"/>
    <w:unhideWhenUsed/>
    <w:rsid w:val="009223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23D4"/>
  </w:style>
  <w:style w:type="paragraph" w:styleId="Piedepgina">
    <w:name w:val="footer"/>
    <w:basedOn w:val="Normal"/>
    <w:link w:val="PiedepginaCar"/>
    <w:uiPriority w:val="99"/>
    <w:unhideWhenUsed/>
    <w:rsid w:val="009223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23D4"/>
  </w:style>
  <w:style w:type="character" w:styleId="Hipervnculo">
    <w:name w:val="Hyperlink"/>
    <w:basedOn w:val="Fuentedeprrafopredeter"/>
    <w:uiPriority w:val="99"/>
    <w:unhideWhenUsed/>
    <w:rsid w:val="00EE01F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0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3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apos.site/login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bal\Documents\Plantillas%20personalizadas%20de%20Office\PortadaAAP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Gar85</b:Tag>
    <b:SourceType>Book</b:SourceType>
    <b:Guid>{32819000-2028-4A25-AB2D-83EB1F644E1D}</b:Guid>
    <b:Author>
      <b:Author>
        <b:NameList>
          <b:Person>
            <b:Last>Garcia Marquez</b:Last>
            <b:First>Gabriel</b:First>
          </b:Person>
        </b:NameList>
      </b:Author>
    </b:Author>
    <b:Title>El amor en los tiempos del colera</b:Title>
    <b:Year>1985</b:Year>
    <b:Publisher>Oveja Negra</b:Publisher>
    <b:RefOrder>1</b:RefOrder>
  </b:Source>
</b:Sources>
</file>

<file path=customXml/itemProps1.xml><?xml version="1.0" encoding="utf-8"?>
<ds:datastoreItem xmlns:ds="http://schemas.openxmlformats.org/officeDocument/2006/customXml" ds:itemID="{290AAD44-EF15-4B32-BEB0-8DA184333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PortadaAAPOS</Template>
  <TotalTime>24</TotalTime>
  <Pages>2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Anibal Gomez Morales</dc:creator>
  <cp:keywords/>
  <dc:description/>
  <cp:lastModifiedBy>Anibal Gomez Morales</cp:lastModifiedBy>
  <cp:revision>1</cp:revision>
  <dcterms:created xsi:type="dcterms:W3CDTF">2026-02-17T15:34:00Z</dcterms:created>
  <dcterms:modified xsi:type="dcterms:W3CDTF">2026-02-17T15:58:00Z</dcterms:modified>
</cp:coreProperties>
</file>